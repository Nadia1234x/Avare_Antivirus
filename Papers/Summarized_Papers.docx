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AE5" w:rsidRDefault="00693E8B">
      <w:pPr>
        <w:pStyle w:val="Heading1"/>
      </w:pPr>
      <w:r>
        <w:t xml:space="preserve">Summarizing Papers – Integrity protection of data in a cloud. </w:t>
      </w:r>
    </w:p>
    <w:p w:rsidR="00C16AE5" w:rsidRDefault="00693E8B" w:rsidP="00693E8B">
      <w:pPr>
        <w:pStyle w:val="ListBullet"/>
        <w:numPr>
          <w:ilvl w:val="0"/>
          <w:numId w:val="0"/>
        </w:numPr>
        <w:ind w:left="432" w:hanging="432"/>
      </w:pPr>
      <w:r>
        <w:t>An Approach to Verifying Data Integrity for Cloud Storage:</w:t>
      </w:r>
    </w:p>
    <w:p w:rsidR="00693E8B" w:rsidRDefault="00693E8B" w:rsidP="00693E8B">
      <w:pPr>
        <w:pStyle w:val="ListBullet"/>
        <w:numPr>
          <w:ilvl w:val="0"/>
          <w:numId w:val="6"/>
        </w:numPr>
      </w:pPr>
      <w:r>
        <w:t>This approach can efficiently verify data integrity and resist replay attack and man-in -the-middle attack</w:t>
      </w:r>
    </w:p>
    <w:p w:rsidR="00693E8B" w:rsidRDefault="00834501" w:rsidP="00693E8B">
      <w:pPr>
        <w:pStyle w:val="ListBullet"/>
        <w:numPr>
          <w:ilvl w:val="0"/>
          <w:numId w:val="6"/>
        </w:numPr>
      </w:pPr>
      <w:r>
        <w:t>HMAC method cannot resist replat attach*</w:t>
      </w:r>
    </w:p>
    <w:p w:rsidR="00834501" w:rsidRDefault="00834501" w:rsidP="00693E8B">
      <w:pPr>
        <w:pStyle w:val="ListBullet"/>
        <w:numPr>
          <w:ilvl w:val="0"/>
          <w:numId w:val="6"/>
        </w:numPr>
      </w:pPr>
      <w:r>
        <w:t>This approach is based on MAC and there is no third party</w:t>
      </w:r>
    </w:p>
    <w:p w:rsidR="00834501" w:rsidRDefault="00834501" w:rsidP="00693E8B">
      <w:pPr>
        <w:pStyle w:val="ListBullet"/>
        <w:numPr>
          <w:ilvl w:val="0"/>
          <w:numId w:val="6"/>
        </w:numPr>
      </w:pPr>
      <w:r>
        <w:t xml:space="preserve">Client and Server make mutual authentication. </w:t>
      </w:r>
    </w:p>
    <w:p w:rsidR="00834501" w:rsidRDefault="00872FF3" w:rsidP="00693E8B">
      <w:pPr>
        <w:pStyle w:val="ListBullet"/>
        <w:numPr>
          <w:ilvl w:val="0"/>
          <w:numId w:val="6"/>
        </w:numPr>
      </w:pPr>
      <w:r>
        <w:t xml:space="preserve">Client generates public/private key pair for verification. </w:t>
      </w:r>
    </w:p>
    <w:p w:rsidR="00872FF3" w:rsidRDefault="00872FF3" w:rsidP="00693E8B">
      <w:pPr>
        <w:pStyle w:val="ListBullet"/>
        <w:numPr>
          <w:ilvl w:val="0"/>
          <w:numId w:val="6"/>
        </w:numPr>
      </w:pPr>
      <w:r>
        <w:t>Checksum is generated for each data block of file</w:t>
      </w:r>
    </w:p>
    <w:p w:rsidR="00872FF3" w:rsidRDefault="00872FF3" w:rsidP="00693E8B">
      <w:pPr>
        <w:pStyle w:val="ListBullet"/>
        <w:numPr>
          <w:ilvl w:val="0"/>
          <w:numId w:val="6"/>
        </w:numPr>
      </w:pPr>
      <w:r>
        <w:t xml:space="preserve">Random sequence is generated for each data block also. </w:t>
      </w:r>
    </w:p>
    <w:p w:rsidR="00872FF3" w:rsidRDefault="00872FF3" w:rsidP="00693E8B">
      <w:pPr>
        <w:pStyle w:val="ListBullet"/>
        <w:numPr>
          <w:ilvl w:val="0"/>
          <w:numId w:val="6"/>
        </w:numPr>
      </w:pPr>
      <w:r>
        <w:t>This sequence indicates where in</w:t>
      </w:r>
      <w:r w:rsidR="00E86E77">
        <w:t xml:space="preserve"> the</w:t>
      </w:r>
      <w:r>
        <w:t xml:space="preserve"> data block the checksum should be added. </w:t>
      </w:r>
    </w:p>
    <w:p w:rsidR="00E86E77" w:rsidRDefault="00E86E77" w:rsidP="00E86E77">
      <w:pPr>
        <w:pStyle w:val="ListBullet"/>
        <w:numPr>
          <w:ilvl w:val="0"/>
          <w:numId w:val="0"/>
        </w:numPr>
        <w:ind w:left="432" w:hanging="432"/>
      </w:pPr>
    </w:p>
    <w:p w:rsidR="00E86E77" w:rsidRDefault="00E86E77" w:rsidP="00E86E77">
      <w:pPr>
        <w:pStyle w:val="ListBullet"/>
        <w:numPr>
          <w:ilvl w:val="0"/>
          <w:numId w:val="0"/>
        </w:numPr>
        <w:ind w:left="432" w:hanging="432"/>
      </w:pPr>
      <w:r>
        <w:t xml:space="preserve">A light Weight Centralized File Monitoring Approach for Securing Files in A </w:t>
      </w:r>
    </w:p>
    <w:p w:rsidR="00E86E77" w:rsidRDefault="00E86E77" w:rsidP="00E86E77">
      <w:pPr>
        <w:pStyle w:val="ListBullet"/>
        <w:numPr>
          <w:ilvl w:val="0"/>
          <w:numId w:val="0"/>
        </w:numPr>
        <w:ind w:left="432" w:hanging="432"/>
      </w:pPr>
      <w:r>
        <w:t>Cloud Environment:</w:t>
      </w:r>
    </w:p>
    <w:p w:rsidR="00E86E77" w:rsidRDefault="00CE2776" w:rsidP="00E86E77">
      <w:pPr>
        <w:pStyle w:val="ListBullet"/>
        <w:numPr>
          <w:ilvl w:val="0"/>
          <w:numId w:val="7"/>
        </w:numPr>
      </w:pPr>
      <w:r>
        <w:t xml:space="preserve">Tool solves </w:t>
      </w:r>
      <w:r w:rsidR="000956ED">
        <w:t xml:space="preserve">the issue of tampering with important files from VM users. </w:t>
      </w:r>
    </w:p>
    <w:p w:rsidR="000956ED" w:rsidRDefault="007B6BE3" w:rsidP="00E86E77">
      <w:pPr>
        <w:pStyle w:val="ListBullet"/>
        <w:numPr>
          <w:ilvl w:val="0"/>
          <w:numId w:val="7"/>
        </w:numPr>
      </w:pPr>
      <w:r>
        <w:t>Generally,</w:t>
      </w:r>
      <w:r w:rsidR="000956ED">
        <w:t xml:space="preserve"> the security of individual hosts can be categorized into three broad domains: Security of individual hosts, security of network infrastructure and security of file and important data. </w:t>
      </w:r>
    </w:p>
    <w:p w:rsidR="007B6BE3" w:rsidRDefault="007B6BE3" w:rsidP="00E86E77">
      <w:pPr>
        <w:pStyle w:val="ListBullet"/>
        <w:numPr>
          <w:ilvl w:val="0"/>
          <w:numId w:val="7"/>
        </w:numPr>
      </w:pPr>
      <w:r>
        <w:t>Tool runs on a VM on a cloud</w:t>
      </w:r>
    </w:p>
    <w:p w:rsidR="007B6BE3" w:rsidRDefault="007B6BE3" w:rsidP="00E86E77">
      <w:pPr>
        <w:pStyle w:val="ListBullet"/>
        <w:numPr>
          <w:ilvl w:val="0"/>
          <w:numId w:val="7"/>
        </w:numPr>
      </w:pPr>
      <w:r>
        <w:t xml:space="preserve">Does not require a database. </w:t>
      </w:r>
    </w:p>
    <w:p w:rsidR="007B6BE3" w:rsidRDefault="00023C5E" w:rsidP="00E86E77">
      <w:pPr>
        <w:pStyle w:val="ListBullet"/>
        <w:numPr>
          <w:ilvl w:val="0"/>
          <w:numId w:val="7"/>
        </w:numPr>
      </w:pPr>
      <w:r>
        <w:t>Store cryptographic checksum of the file in the file itself</w:t>
      </w:r>
    </w:p>
    <w:p w:rsidR="00023C5E" w:rsidRDefault="00023C5E" w:rsidP="00E86E77">
      <w:pPr>
        <w:pStyle w:val="ListBullet"/>
        <w:numPr>
          <w:ilvl w:val="0"/>
          <w:numId w:val="7"/>
        </w:numPr>
      </w:pPr>
      <w:r>
        <w:t xml:space="preserve">Runs on privileged VM of cloud. </w:t>
      </w:r>
    </w:p>
    <w:p w:rsidR="00023C5E" w:rsidRDefault="00023C5E" w:rsidP="00E86E77">
      <w:pPr>
        <w:pStyle w:val="ListBullet"/>
        <w:numPr>
          <w:ilvl w:val="0"/>
          <w:numId w:val="7"/>
        </w:numPr>
      </w:pPr>
      <w:r>
        <w:lastRenderedPageBreak/>
        <w:t>Centralized utility.</w:t>
      </w:r>
      <w:r w:rsidRPr="00023C5E">
        <w:rPr>
          <w:noProof/>
        </w:rPr>
        <w:t xml:space="preserve"> </w:t>
      </w:r>
    </w:p>
    <w:p w:rsidR="00693E8B" w:rsidRDefault="00023C5E" w:rsidP="00693E8B">
      <w:pPr>
        <w:pStyle w:val="ListBullet"/>
        <w:numPr>
          <w:ilvl w:val="0"/>
          <w:numId w:val="0"/>
        </w:numPr>
        <w:ind w:left="432" w:hanging="432"/>
      </w:pPr>
      <w:r w:rsidRPr="00023C5E">
        <w:drawing>
          <wp:anchor distT="0" distB="0" distL="114300" distR="114300" simplePos="0" relativeHeight="251658240" behindDoc="1" locked="0" layoutInCell="1" allowOverlap="1" wp14:anchorId="307CC837">
            <wp:simplePos x="0" y="0"/>
            <wp:positionH relativeFrom="column">
              <wp:posOffset>236573</wp:posOffset>
            </wp:positionH>
            <wp:positionV relativeFrom="paragraph">
              <wp:posOffset>128975</wp:posOffset>
            </wp:positionV>
            <wp:extent cx="3898900" cy="3149600"/>
            <wp:effectExtent l="0" t="0" r="0" b="0"/>
            <wp:wrapTight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AE5" w:rsidRDefault="00C16AE5">
      <w:pPr>
        <w:pStyle w:val="Heading2"/>
      </w:pPr>
    </w:p>
    <w:p w:rsidR="00023C5E" w:rsidRDefault="00023C5E" w:rsidP="00023C5E"/>
    <w:p w:rsidR="00023C5E" w:rsidRDefault="00023C5E" w:rsidP="00023C5E"/>
    <w:p w:rsidR="00023C5E" w:rsidRDefault="00023C5E" w:rsidP="00023C5E"/>
    <w:p w:rsidR="00023C5E" w:rsidRDefault="00023C5E" w:rsidP="00023C5E"/>
    <w:p w:rsidR="00023C5E" w:rsidRDefault="00023C5E" w:rsidP="00023C5E"/>
    <w:p w:rsidR="00023C5E" w:rsidRDefault="00023C5E" w:rsidP="00023C5E"/>
    <w:p w:rsidR="00023C5E" w:rsidRDefault="00023C5E" w:rsidP="00023C5E"/>
    <w:p w:rsidR="00023C5E" w:rsidRDefault="00023C5E" w:rsidP="00023C5E"/>
    <w:p w:rsidR="00023C5E" w:rsidRDefault="00121088" w:rsidP="00023C5E">
      <w:pPr>
        <w:pStyle w:val="ListParagraph"/>
        <w:numPr>
          <w:ilvl w:val="0"/>
          <w:numId w:val="8"/>
        </w:numPr>
      </w:pPr>
      <w:r>
        <w:t>Generate checksum for every file</w:t>
      </w:r>
    </w:p>
    <w:p w:rsidR="00121088" w:rsidRDefault="00121088" w:rsidP="00023C5E">
      <w:pPr>
        <w:pStyle w:val="ListParagraph"/>
        <w:numPr>
          <w:ilvl w:val="0"/>
          <w:numId w:val="8"/>
        </w:numPr>
      </w:pPr>
      <w:r>
        <w:t>Add checksum to file between tags</w:t>
      </w:r>
    </w:p>
    <w:p w:rsidR="00121088" w:rsidRDefault="00D62CD5" w:rsidP="00023C5E">
      <w:pPr>
        <w:pStyle w:val="ListParagraph"/>
        <w:numPr>
          <w:ilvl w:val="0"/>
          <w:numId w:val="8"/>
        </w:numPr>
      </w:pPr>
      <w:r>
        <w:t>To generate checksum, need a key</w:t>
      </w:r>
    </w:p>
    <w:p w:rsidR="00D62CD5" w:rsidRDefault="00D62CD5" w:rsidP="00023C5E">
      <w:pPr>
        <w:pStyle w:val="ListParagraph"/>
        <w:numPr>
          <w:ilvl w:val="0"/>
          <w:numId w:val="8"/>
        </w:numPr>
      </w:pPr>
      <w:r>
        <w:t xml:space="preserve">Key can be derived from password </w:t>
      </w:r>
    </w:p>
    <w:p w:rsidR="00D62CD5" w:rsidRPr="00023C5E" w:rsidRDefault="00D62CD5" w:rsidP="00023C5E">
      <w:pPr>
        <w:pStyle w:val="ListParagraph"/>
        <w:numPr>
          <w:ilvl w:val="0"/>
          <w:numId w:val="8"/>
        </w:numPr>
      </w:pPr>
      <w:bookmarkStart w:id="0" w:name="_GoBack"/>
      <w:bookmarkEnd w:id="0"/>
    </w:p>
    <w:sectPr w:rsidR="00D62CD5" w:rsidRPr="00023C5E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76FA" w:rsidRDefault="00EB76FA">
      <w:r>
        <w:separator/>
      </w:r>
    </w:p>
    <w:p w:rsidR="00EB76FA" w:rsidRDefault="00EB76FA"/>
  </w:endnote>
  <w:endnote w:type="continuationSeparator" w:id="0">
    <w:p w:rsidR="00EB76FA" w:rsidRDefault="00EB76FA">
      <w:r>
        <w:continuationSeparator/>
      </w:r>
    </w:p>
    <w:p w:rsidR="00EB76FA" w:rsidRDefault="00EB76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6AE5" w:rsidRDefault="00EB76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76FA" w:rsidRDefault="00EB76FA">
      <w:r>
        <w:separator/>
      </w:r>
    </w:p>
    <w:p w:rsidR="00EB76FA" w:rsidRDefault="00EB76FA"/>
  </w:footnote>
  <w:footnote w:type="continuationSeparator" w:id="0">
    <w:p w:rsidR="00EB76FA" w:rsidRDefault="00EB76FA">
      <w:r>
        <w:continuationSeparator/>
      </w:r>
    </w:p>
    <w:p w:rsidR="00EB76FA" w:rsidRDefault="00EB76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9F535C7"/>
    <w:multiLevelType w:val="hybridMultilevel"/>
    <w:tmpl w:val="C0BEE4CA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D56DD"/>
    <w:multiLevelType w:val="hybridMultilevel"/>
    <w:tmpl w:val="3E48B28A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04377"/>
    <w:multiLevelType w:val="hybridMultilevel"/>
    <w:tmpl w:val="027EF314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AC1C72"/>
    <w:multiLevelType w:val="hybridMultilevel"/>
    <w:tmpl w:val="D19CE5BA"/>
    <w:lvl w:ilvl="0" w:tplc="C6E0040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8B"/>
    <w:rsid w:val="00023C5E"/>
    <w:rsid w:val="000956ED"/>
    <w:rsid w:val="00121088"/>
    <w:rsid w:val="00693E8B"/>
    <w:rsid w:val="007B6BE3"/>
    <w:rsid w:val="00834501"/>
    <w:rsid w:val="00872FF3"/>
    <w:rsid w:val="00BA5D7D"/>
    <w:rsid w:val="00C16AE5"/>
    <w:rsid w:val="00CE2776"/>
    <w:rsid w:val="00D62CD5"/>
    <w:rsid w:val="00E86E77"/>
    <w:rsid w:val="00EB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C97B8"/>
  <w15:chartTrackingRefBased/>
  <w15:docId w15:val="{7A848E9F-3FE2-804B-9BC2-13200D6E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023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adianoormohamed/Library/Containers/com.microsoft.Word/Data/Library/Application%20Support/Microsoft/Office/16.0/DTS/en-US%7bFF76CA7D-8C3F-7E4C-92B7-0D984DA188FF%7d/%7bAB541E13-BDD3-5D47-8841-EB6F3EF9CF1A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44</TotalTime>
  <Pages>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Noormohamed</dc:creator>
  <cp:keywords/>
  <dc:description/>
  <cp:lastModifiedBy>Nadia Noormohamed</cp:lastModifiedBy>
  <cp:revision>1</cp:revision>
  <dcterms:created xsi:type="dcterms:W3CDTF">2018-11-16T19:07:00Z</dcterms:created>
  <dcterms:modified xsi:type="dcterms:W3CDTF">2018-11-18T13:48:00Z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